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7CEFB" w14:textId="1AD8AB9F" w:rsidR="008E66C9" w:rsidRPr="00883E11" w:rsidRDefault="008E66C9" w:rsidP="00A6056B">
      <w:pPr>
        <w:pStyle w:val="NoSpacing"/>
        <w:jc w:val="both"/>
        <w:rPr>
          <w:rFonts w:ascii="Bookman Old Style" w:hAnsi="Bookman Old Style" w:cs="Khmer UI"/>
          <w:sz w:val="18"/>
          <w:szCs w:val="18"/>
        </w:rPr>
      </w:pPr>
      <w:r>
        <w:rPr>
          <w:rFonts w:ascii="Bookman Old Style" w:hAnsi="Bookman Old Style"/>
        </w:rPr>
        <w:t xml:space="preserve"> 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08AF34A0" w14:textId="2B20DEBD" w:rsidR="008E66C9" w:rsidRDefault="008E66C9" w:rsidP="00A6056B">
      <w:pPr>
        <w:pStyle w:val="NoSpacing"/>
        <w:jc w:val="center"/>
        <w:rPr>
          <w:rFonts w:ascii="Bookman Old Style" w:hAnsi="Bookman Old Style"/>
          <w:sz w:val="20"/>
          <w:szCs w:val="20"/>
        </w:rPr>
      </w:pPr>
    </w:p>
    <w:p w14:paraId="430B81A1" w14:textId="77777777" w:rsidR="00B063A0" w:rsidRPr="0088212F" w:rsidRDefault="00B063A0" w:rsidP="00B063A0">
      <w:pPr>
        <w:pStyle w:val="NoSpacing"/>
        <w:jc w:val="center"/>
        <w:rPr>
          <w:rFonts w:ascii="Arial Black" w:hAnsi="Arial Black"/>
          <w:sz w:val="28"/>
          <w:szCs w:val="28"/>
        </w:rPr>
      </w:pPr>
      <w:r w:rsidRPr="0088212F">
        <w:rPr>
          <w:rFonts w:ascii="Arial Black" w:hAnsi="Arial Black"/>
          <w:sz w:val="28"/>
          <w:szCs w:val="28"/>
        </w:rPr>
        <w:t>CERTIFICATION</w:t>
      </w:r>
    </w:p>
    <w:p w14:paraId="2B78C9C4" w14:textId="77777777" w:rsidR="00B063A0" w:rsidRPr="00D2141A" w:rsidRDefault="00B063A0" w:rsidP="00B063A0">
      <w:pPr>
        <w:pStyle w:val="NoSpacing"/>
        <w:jc w:val="center"/>
        <w:rPr>
          <w:rFonts w:ascii="Bookman Old Style" w:hAnsi="Bookman Old Style"/>
          <w:sz w:val="16"/>
          <w:szCs w:val="16"/>
        </w:rPr>
      </w:pPr>
    </w:p>
    <w:p w14:paraId="53E13A98" w14:textId="77777777" w:rsidR="00B063A0" w:rsidRDefault="00B063A0" w:rsidP="00B063A0">
      <w:pPr>
        <w:pStyle w:val="NoSpacing"/>
        <w:jc w:val="center"/>
        <w:rPr>
          <w:rFonts w:ascii="Bookman Old Style" w:hAnsi="Bookman Old Style"/>
        </w:rPr>
      </w:pPr>
    </w:p>
    <w:p w14:paraId="0291C39F" w14:textId="380E98BA" w:rsidR="00B063A0" w:rsidRDefault="00B063A0" w:rsidP="00CB2E34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School: </w:t>
      </w:r>
      <w:r w:rsidR="00CB2E34" w:rsidRPr="00CB2E34">
        <w:rPr>
          <w:rFonts w:ascii="Bookman Old Style" w:hAnsi="Bookman Old Style"/>
          <w:b/>
          <w:bCs/>
          <w:u w:val="single"/>
        </w:rPr>
        <w:t>TAG-OS ELEMENTARY</w:t>
      </w:r>
      <w:r>
        <w:rPr>
          <w:rFonts w:ascii="Bookman Old Style" w:hAnsi="Bookman Old Style"/>
        </w:rPr>
        <w:t xml:space="preserve">_    </w:t>
      </w:r>
      <w:r w:rsidR="00CB2E34">
        <w:rPr>
          <w:rFonts w:ascii="Bookman Old Style" w:hAnsi="Bookman Old Style"/>
        </w:rPr>
        <w:t xml:space="preserve">                  </w:t>
      </w:r>
      <w:r>
        <w:rPr>
          <w:rFonts w:ascii="Bookman Old Style" w:hAnsi="Bookman Old Style"/>
        </w:rPr>
        <w:t xml:space="preserve">  District: </w:t>
      </w:r>
      <w:r w:rsidR="00CB2E34" w:rsidRPr="00CB2E34">
        <w:rPr>
          <w:rFonts w:ascii="Bookman Old Style" w:hAnsi="Bookman Old Style"/>
          <w:b/>
          <w:bCs/>
          <w:u w:val="single"/>
        </w:rPr>
        <w:t>MATALOM SOUTH</w:t>
      </w:r>
    </w:p>
    <w:p w14:paraId="2D0A5B8B" w14:textId="77777777" w:rsidR="00B063A0" w:rsidRDefault="00B063A0" w:rsidP="00B063A0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</w:p>
    <w:p w14:paraId="5927C6B5" w14:textId="6590EA6E" w:rsidR="00B063A0" w:rsidRDefault="00B063A0" w:rsidP="00CB2E34">
      <w:pPr>
        <w:pStyle w:val="NoSpacing"/>
        <w:jc w:val="center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</w:rPr>
        <w:t xml:space="preserve">SY: </w:t>
      </w:r>
      <w:r w:rsidRPr="00020434">
        <w:rPr>
          <w:rFonts w:ascii="Bookman Old Style" w:hAnsi="Bookman Old Style"/>
          <w:u w:val="single"/>
        </w:rPr>
        <w:t>202</w:t>
      </w:r>
      <w:r>
        <w:rPr>
          <w:rFonts w:ascii="Bookman Old Style" w:hAnsi="Bookman Old Style"/>
          <w:u w:val="single"/>
        </w:rPr>
        <w:t>4</w:t>
      </w:r>
      <w:r w:rsidRPr="00020434">
        <w:rPr>
          <w:rFonts w:ascii="Bookman Old Style" w:hAnsi="Bookman Old Style"/>
          <w:u w:val="single"/>
        </w:rPr>
        <w:t>-’2</w:t>
      </w:r>
      <w:r>
        <w:rPr>
          <w:rFonts w:ascii="Bookman Old Style" w:hAnsi="Bookman Old Style"/>
          <w:u w:val="single"/>
        </w:rPr>
        <w:t>5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020434">
        <w:rPr>
          <w:rFonts w:ascii="Bookman Old Style" w:hAnsi="Bookman Old Style"/>
        </w:rPr>
        <w:t>Kinder</w:t>
      </w:r>
      <w:r>
        <w:rPr>
          <w:rFonts w:ascii="Bookman Old Style" w:hAnsi="Bookman Old Style"/>
        </w:rPr>
        <w:t xml:space="preserve">/ Grade Level: </w:t>
      </w:r>
      <w:r w:rsidRPr="00CB2E34">
        <w:rPr>
          <w:rFonts w:ascii="Bookman Old Style" w:hAnsi="Bookman Old Style"/>
          <w:b/>
          <w:bCs/>
          <w:u w:val="single"/>
        </w:rPr>
        <w:t>___</w:t>
      </w:r>
      <w:r w:rsidR="00CB2E34" w:rsidRPr="00CB2E34">
        <w:rPr>
          <w:rFonts w:ascii="Bookman Old Style" w:hAnsi="Bookman Old Style"/>
          <w:b/>
          <w:bCs/>
          <w:u w:val="single"/>
        </w:rPr>
        <w:t>6</w:t>
      </w:r>
      <w:r w:rsidRPr="00CB2E34">
        <w:rPr>
          <w:rFonts w:ascii="Bookman Old Style" w:hAnsi="Bookman Old Style"/>
          <w:b/>
          <w:bCs/>
          <w:u w:val="single"/>
        </w:rPr>
        <w:t>____</w:t>
      </w:r>
      <w:r>
        <w:rPr>
          <w:rFonts w:ascii="Bookman Old Style" w:hAnsi="Bookman Old Style"/>
        </w:rPr>
        <w:t xml:space="preserve">       Section: _</w:t>
      </w:r>
      <w:r w:rsidR="00CB2E34" w:rsidRPr="00CB2E34">
        <w:rPr>
          <w:rFonts w:ascii="Bookman Old Style" w:hAnsi="Bookman Old Style"/>
          <w:b/>
          <w:bCs/>
          <w:u w:val="single"/>
        </w:rPr>
        <w:t>TANGEGUE</w:t>
      </w:r>
    </w:p>
    <w:p w14:paraId="037E70AE" w14:textId="77777777" w:rsidR="00CB2E34" w:rsidRPr="00CB2E34" w:rsidRDefault="00CB2E34" w:rsidP="00CB2E34">
      <w:pPr>
        <w:pStyle w:val="NoSpacing"/>
        <w:jc w:val="center"/>
        <w:rPr>
          <w:rFonts w:ascii="Bookman Old Style" w:hAnsi="Bookman Old Style"/>
        </w:rPr>
      </w:pPr>
    </w:p>
    <w:p w14:paraId="65FEEBCA" w14:textId="77777777" w:rsidR="00B063A0" w:rsidRDefault="00B063A0" w:rsidP="00B063A0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p w14:paraId="7FA8881C" w14:textId="77777777" w:rsidR="00B063A0" w:rsidRDefault="00B063A0" w:rsidP="00B063A0">
      <w:pPr>
        <w:pStyle w:val="NoSpacing"/>
        <w:spacing w:line="276" w:lineRule="auto"/>
        <w:ind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THIS IS TO CERTIFY that the School Checking Committee has checked, re-checked and cross-checked all the entries in the graduation certificates or diploma, school forms and other documents of every learner and ensures the correctness, accuracy</w:t>
      </w:r>
      <w:r w:rsidRPr="004541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and authenticity of entries.</w:t>
      </w:r>
    </w:p>
    <w:p w14:paraId="7F7A914E" w14:textId="77777777" w:rsidR="00B063A0" w:rsidRDefault="00B063A0" w:rsidP="00B063A0">
      <w:pPr>
        <w:pStyle w:val="NoSpacing"/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The SCHOOL CHECKING COMMITTEE assumes full responsibility and accountability in the veracity and consistency of all the documents.</w:t>
      </w:r>
    </w:p>
    <w:p w14:paraId="1C255659" w14:textId="0E430F5E" w:rsidR="00B063A0" w:rsidRDefault="00B063A0" w:rsidP="00B063A0">
      <w:pPr>
        <w:pStyle w:val="NoSpacing"/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Given this ___</w:t>
      </w:r>
      <w:r w:rsidR="00CB2E34">
        <w:rPr>
          <w:rFonts w:ascii="Bookman Old Style" w:hAnsi="Bookman Old Style"/>
        </w:rPr>
        <w:t>2nd</w:t>
      </w:r>
      <w:r>
        <w:rPr>
          <w:rFonts w:ascii="Bookman Old Style" w:hAnsi="Bookman Old Style"/>
        </w:rPr>
        <w:t xml:space="preserve">__ </w:t>
      </w:r>
      <w:proofErr w:type="gramStart"/>
      <w:r>
        <w:rPr>
          <w:rFonts w:ascii="Bookman Old Style" w:hAnsi="Bookman Old Style"/>
        </w:rPr>
        <w:t>of</w:t>
      </w:r>
      <w:r w:rsidR="00CB2E34">
        <w:rPr>
          <w:rFonts w:ascii="Bookman Old Style" w:hAnsi="Bookman Old Style"/>
        </w:rPr>
        <w:t xml:space="preserve">  </w:t>
      </w:r>
      <w:r w:rsidR="00CB2E34" w:rsidRPr="00CB2E34">
        <w:rPr>
          <w:rFonts w:ascii="Bookman Old Style" w:hAnsi="Bookman Old Style"/>
          <w:b/>
          <w:bCs/>
          <w:u w:val="single"/>
        </w:rPr>
        <w:t>April</w:t>
      </w:r>
      <w:proofErr w:type="gramEnd"/>
      <w:r w:rsidRPr="00CB2E34">
        <w:rPr>
          <w:rFonts w:ascii="Bookman Old Style" w:hAnsi="Bookman Old Style"/>
          <w:b/>
          <w:bCs/>
          <w:u w:val="single"/>
        </w:rPr>
        <w:t xml:space="preserve">_ </w:t>
      </w:r>
      <w:r>
        <w:rPr>
          <w:rFonts w:ascii="Bookman Old Style" w:hAnsi="Bookman Old Style"/>
        </w:rPr>
        <w:t>20</w:t>
      </w:r>
      <w:r w:rsidRPr="00347C03">
        <w:rPr>
          <w:rFonts w:ascii="Bookman Old Style" w:hAnsi="Bookman Old Style"/>
          <w:u w:val="single"/>
        </w:rPr>
        <w:t>2</w:t>
      </w:r>
      <w:r>
        <w:rPr>
          <w:rFonts w:ascii="Bookman Old Style" w:hAnsi="Bookman Old Style"/>
          <w:u w:val="single"/>
        </w:rPr>
        <w:t>5</w:t>
      </w:r>
      <w:r>
        <w:rPr>
          <w:rFonts w:ascii="Bookman Old Style" w:hAnsi="Bookman Old Style"/>
        </w:rPr>
        <w:t>.</w:t>
      </w:r>
    </w:p>
    <w:p w14:paraId="5F6E554B" w14:textId="77777777" w:rsidR="00B063A0" w:rsidRPr="000934D2" w:rsidRDefault="00B063A0" w:rsidP="00B063A0">
      <w:pPr>
        <w:pStyle w:val="NoSpacing"/>
        <w:jc w:val="both"/>
        <w:rPr>
          <w:rFonts w:ascii="Bookman Old Style" w:hAnsi="Bookman Old Style"/>
          <w:sz w:val="28"/>
          <w:szCs w:val="28"/>
        </w:rPr>
      </w:pPr>
    </w:p>
    <w:p w14:paraId="26CB0A98" w14:textId="77777777" w:rsidR="00B063A0" w:rsidRDefault="00B063A0" w:rsidP="00B063A0">
      <w:pPr>
        <w:pStyle w:val="NoSpacing"/>
        <w:jc w:val="both"/>
        <w:rPr>
          <w:rFonts w:ascii="Bookman Old Style" w:hAnsi="Bookman Old Style"/>
        </w:rPr>
      </w:pPr>
    </w:p>
    <w:p w14:paraId="566235B8" w14:textId="1D9B090A" w:rsidR="00B063A0" w:rsidRDefault="00B063A0" w:rsidP="00B063A0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 w:rsidR="00CB2E34">
        <w:rPr>
          <w:rFonts w:ascii="Bookman Old Style" w:hAnsi="Bookman Old Style"/>
        </w:rPr>
        <w:t xml:space="preserve"> </w:t>
      </w:r>
      <w:r w:rsidR="00551B59">
        <w:rPr>
          <w:rFonts w:ascii="Bookman Old Style" w:hAnsi="Bookman Old Style"/>
          <w:b/>
          <w:bCs/>
          <w:u w:val="single"/>
        </w:rPr>
        <w:t>MELANIE I. ALCORCON</w:t>
      </w:r>
      <w:r w:rsidR="00CB2E34">
        <w:rPr>
          <w:rFonts w:ascii="Bookman Old Style" w:hAnsi="Bookman Old Style"/>
        </w:rPr>
        <w:t xml:space="preserve">                                 </w:t>
      </w:r>
      <w:r w:rsidR="00CB2E34" w:rsidRPr="00CB2E34">
        <w:rPr>
          <w:rFonts w:ascii="Bookman Old Style" w:hAnsi="Bookman Old Style"/>
          <w:b/>
          <w:bCs/>
          <w:u w:val="single"/>
        </w:rPr>
        <w:t>NELIA J. QUIJANO</w:t>
      </w:r>
      <w:r w:rsidRPr="00CB2E34">
        <w:rPr>
          <w:rFonts w:ascii="Bookman Old Style" w:hAnsi="Bookman Old Style"/>
          <w:b/>
          <w:bCs/>
          <w:u w:val="single"/>
        </w:rPr>
        <w:t>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</w:t>
      </w:r>
      <w:r w:rsidR="00CB2E34">
        <w:rPr>
          <w:rFonts w:ascii="Bookman Old Style" w:hAnsi="Bookman Old Style"/>
        </w:rPr>
        <w:t xml:space="preserve">      </w:t>
      </w:r>
    </w:p>
    <w:p w14:paraId="10B3BF25" w14:textId="798F3E53" w:rsidR="00B063A0" w:rsidRDefault="00B063A0" w:rsidP="00B063A0">
      <w:pPr>
        <w:pStyle w:val="NoSpacing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</w:t>
      </w:r>
      <w:r w:rsidRPr="00D2141A">
        <w:rPr>
          <w:rFonts w:ascii="Bookman Old Style" w:hAnsi="Bookman Old Style"/>
          <w:sz w:val="20"/>
          <w:szCs w:val="20"/>
        </w:rPr>
        <w:t xml:space="preserve">Teacher </w:t>
      </w:r>
      <w:r>
        <w:rPr>
          <w:rFonts w:ascii="Bookman Old Style" w:hAnsi="Bookman Old Style"/>
          <w:sz w:val="20"/>
          <w:szCs w:val="20"/>
        </w:rPr>
        <w:t>2/</w:t>
      </w:r>
      <w:r w:rsidRPr="00D2141A">
        <w:rPr>
          <w:rFonts w:ascii="Bookman Old Style" w:hAnsi="Bookman Old Style"/>
          <w:sz w:val="20"/>
          <w:szCs w:val="20"/>
        </w:rPr>
        <w:t>3/MT Representative</w:t>
      </w:r>
      <w:r>
        <w:rPr>
          <w:rFonts w:ascii="Bookman Old Style" w:hAnsi="Bookman Old Style"/>
          <w:sz w:val="20"/>
          <w:szCs w:val="20"/>
        </w:rPr>
        <w:t xml:space="preserve">                               Designated OIC of the School</w:t>
      </w:r>
    </w:p>
    <w:p w14:paraId="0756E4D3" w14:textId="77777777" w:rsidR="00CB2E34" w:rsidRPr="00D2141A" w:rsidRDefault="00CB2E34" w:rsidP="00B063A0">
      <w:pPr>
        <w:pStyle w:val="NoSpacing"/>
        <w:jc w:val="both"/>
        <w:rPr>
          <w:rFonts w:ascii="Bookman Old Style" w:hAnsi="Bookman Old Style"/>
          <w:sz w:val="20"/>
          <w:szCs w:val="20"/>
        </w:rPr>
      </w:pPr>
    </w:p>
    <w:p w14:paraId="5AB8A61D" w14:textId="77777777" w:rsidR="00B063A0" w:rsidRDefault="00B063A0" w:rsidP="00B063A0">
      <w:pPr>
        <w:pStyle w:val="NoSpacing"/>
        <w:ind w:firstLine="720"/>
        <w:jc w:val="both"/>
        <w:rPr>
          <w:rFonts w:ascii="Bookman Old Style" w:hAnsi="Bookman Old Style"/>
        </w:rPr>
      </w:pPr>
    </w:p>
    <w:p w14:paraId="78C97ECC" w14:textId="3B20336C" w:rsidR="00B063A0" w:rsidRPr="00CB2E34" w:rsidRDefault="00CB2E34" w:rsidP="00CB2E34">
      <w:pPr>
        <w:pStyle w:val="NoSpacing"/>
        <w:rPr>
          <w:rFonts w:ascii="Bookman Old Style" w:hAnsi="Bookman Old Style"/>
          <w:b/>
          <w:bCs/>
          <w:u w:val="single"/>
        </w:rPr>
      </w:pPr>
      <w:r>
        <w:rPr>
          <w:rFonts w:ascii="Bookman Old Style" w:hAnsi="Bookman Old Style"/>
        </w:rPr>
        <w:t xml:space="preserve">                                                   </w:t>
      </w:r>
      <w:r w:rsidRPr="00CB2E34">
        <w:rPr>
          <w:rFonts w:ascii="Bookman Old Style" w:hAnsi="Bookman Old Style"/>
          <w:b/>
          <w:bCs/>
          <w:u w:val="single"/>
        </w:rPr>
        <w:t>EVA NOEMI P. ABAYON</w:t>
      </w:r>
    </w:p>
    <w:p w14:paraId="65125743" w14:textId="77777777" w:rsidR="00B063A0" w:rsidRDefault="00B063A0" w:rsidP="00B063A0">
      <w:pPr>
        <w:pStyle w:val="NoSpacing"/>
        <w:ind w:firstLine="72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                                           </w:t>
      </w:r>
      <w:r w:rsidRPr="00D2141A">
        <w:rPr>
          <w:rFonts w:ascii="Bookman Old Style" w:hAnsi="Bookman Old Style"/>
          <w:sz w:val="20"/>
          <w:szCs w:val="20"/>
        </w:rPr>
        <w:t>School Head</w:t>
      </w:r>
    </w:p>
    <w:p w14:paraId="0BAA88A0" w14:textId="77777777" w:rsidR="00B063A0" w:rsidRPr="00347C03" w:rsidRDefault="00B063A0" w:rsidP="00B063A0">
      <w:pPr>
        <w:pStyle w:val="NoSpacing"/>
        <w:ind w:firstLine="720"/>
        <w:jc w:val="center"/>
        <w:rPr>
          <w:rFonts w:ascii="Bookman Old Style" w:hAnsi="Bookman Old Style"/>
          <w:sz w:val="16"/>
          <w:szCs w:val="16"/>
        </w:rPr>
      </w:pPr>
    </w:p>
    <w:p w14:paraId="28480917" w14:textId="77777777" w:rsidR="00B063A0" w:rsidRPr="00D2141A" w:rsidRDefault="00B063A0" w:rsidP="00B063A0">
      <w:pPr>
        <w:pStyle w:val="NoSpacing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____________________________________________-oOo-_______________________________________</w:t>
      </w:r>
    </w:p>
    <w:p w14:paraId="6E917C36" w14:textId="77777777" w:rsidR="00B063A0" w:rsidRPr="00811524" w:rsidRDefault="00B063A0" w:rsidP="00B063A0">
      <w:pPr>
        <w:pStyle w:val="NoSpacing"/>
        <w:ind w:firstLine="720"/>
        <w:jc w:val="center"/>
        <w:rPr>
          <w:rFonts w:ascii="Bookman Old Style" w:hAnsi="Bookman Old Style"/>
          <w:sz w:val="28"/>
          <w:szCs w:val="28"/>
        </w:rPr>
      </w:pPr>
    </w:p>
    <w:p w14:paraId="5E57210C" w14:textId="77777777" w:rsidR="00B063A0" w:rsidRPr="00B063A0" w:rsidRDefault="00B063A0" w:rsidP="00B063A0">
      <w:pPr>
        <w:pStyle w:val="NoSpacing"/>
        <w:ind w:firstLine="72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063A0">
        <w:rPr>
          <w:rFonts w:ascii="Bookman Old Style" w:hAnsi="Bookman Old Style"/>
          <w:b/>
          <w:bCs/>
          <w:sz w:val="24"/>
          <w:szCs w:val="24"/>
        </w:rPr>
        <w:t>DISTRICT CHECKING COMMITTEE</w:t>
      </w:r>
    </w:p>
    <w:p w14:paraId="4F9BA5E5" w14:textId="77777777" w:rsidR="00B063A0" w:rsidRPr="00347C03" w:rsidRDefault="00B063A0" w:rsidP="00B063A0">
      <w:pPr>
        <w:pStyle w:val="NoSpacing"/>
        <w:ind w:firstLine="720"/>
        <w:jc w:val="center"/>
        <w:rPr>
          <w:rFonts w:ascii="Bookman Old Style" w:hAnsi="Bookman Old Style"/>
          <w:sz w:val="16"/>
          <w:szCs w:val="16"/>
        </w:rPr>
      </w:pPr>
    </w:p>
    <w:p w14:paraId="2138288C" w14:textId="77777777" w:rsidR="00B063A0" w:rsidRPr="0088212F" w:rsidRDefault="00B063A0" w:rsidP="00B063A0">
      <w:pPr>
        <w:pStyle w:val="NoSpacing"/>
        <w:ind w:firstLine="720"/>
        <w:jc w:val="center"/>
        <w:rPr>
          <w:rFonts w:ascii="Bookman Old Style" w:hAnsi="Bookman Old Style"/>
        </w:rPr>
      </w:pPr>
    </w:p>
    <w:p w14:paraId="02783AFC" w14:textId="77777777" w:rsidR="00B063A0" w:rsidRDefault="00B063A0" w:rsidP="00B063A0">
      <w:pPr>
        <w:pStyle w:val="NoSpacing"/>
        <w:spacing w:line="276" w:lineRule="auto"/>
        <w:ind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THIS IS TO CERTIFY that the District Checking Committee has checked, re-checked and cross-checked all the entries of every learner’s graduation certificates or diplomas, school forms and other documents.</w:t>
      </w:r>
    </w:p>
    <w:p w14:paraId="597B8AE5" w14:textId="77777777" w:rsidR="00B063A0" w:rsidRDefault="00B063A0" w:rsidP="00B063A0">
      <w:pPr>
        <w:pStyle w:val="NoSpacing"/>
        <w:spacing w:line="276" w:lineRule="auto"/>
        <w:ind w:firstLine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THIS CERTIFIES FURTHER that the School Checking Committee has thoroughly and conscientiously did their task, and ensures the correctness, accuracy</w:t>
      </w:r>
      <w:r w:rsidRPr="004541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and authenticity of entries in the aforesaid documents.</w:t>
      </w:r>
    </w:p>
    <w:p w14:paraId="738C599E" w14:textId="77777777" w:rsidR="00B063A0" w:rsidRDefault="00B063A0" w:rsidP="00B063A0">
      <w:pPr>
        <w:pStyle w:val="NoSpacing"/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As such, the DISTRICT CHECKING COMMITTEE assumes full responsibility and accountability in the veracity and legitimacy of the abovementioned documents.</w:t>
      </w:r>
    </w:p>
    <w:p w14:paraId="6A56FEDA" w14:textId="77777777" w:rsidR="00B063A0" w:rsidRDefault="00B063A0" w:rsidP="00B063A0">
      <w:pPr>
        <w:pStyle w:val="NoSpacing"/>
        <w:spacing w:line="276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  <w:t>Given this _____ of ______________________ 20</w:t>
      </w:r>
      <w:r w:rsidRPr="00347C03">
        <w:rPr>
          <w:rFonts w:ascii="Bookman Old Style" w:hAnsi="Bookman Old Style"/>
          <w:u w:val="single"/>
        </w:rPr>
        <w:t>2</w:t>
      </w:r>
      <w:r>
        <w:rPr>
          <w:rFonts w:ascii="Bookman Old Style" w:hAnsi="Bookman Old Style"/>
          <w:u w:val="single"/>
        </w:rPr>
        <w:t>5</w:t>
      </w:r>
      <w:r>
        <w:rPr>
          <w:rFonts w:ascii="Bookman Old Style" w:hAnsi="Bookman Old Style"/>
        </w:rPr>
        <w:t>.</w:t>
      </w:r>
    </w:p>
    <w:p w14:paraId="267BE629" w14:textId="77777777" w:rsidR="00B063A0" w:rsidRPr="000934D2" w:rsidRDefault="00B063A0" w:rsidP="00B063A0">
      <w:pPr>
        <w:pStyle w:val="NoSpacing"/>
        <w:jc w:val="both"/>
        <w:rPr>
          <w:rFonts w:ascii="Bookman Old Style" w:hAnsi="Bookman Old Style"/>
          <w:sz w:val="28"/>
          <w:szCs w:val="28"/>
        </w:rPr>
      </w:pPr>
    </w:p>
    <w:p w14:paraId="7A397B1F" w14:textId="77777777" w:rsidR="00B063A0" w:rsidRDefault="00B063A0" w:rsidP="00B063A0">
      <w:pPr>
        <w:pStyle w:val="NoSpacing"/>
        <w:jc w:val="both"/>
        <w:rPr>
          <w:rFonts w:ascii="Bookman Old Style" w:hAnsi="Bookman Old Style"/>
        </w:rPr>
      </w:pPr>
    </w:p>
    <w:p w14:paraId="0A35585D" w14:textId="3215F21C" w:rsidR="00B063A0" w:rsidRDefault="00B063A0" w:rsidP="00B063A0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____</w:t>
      </w:r>
      <w:r w:rsidR="00CB2E34" w:rsidRPr="00CB2E34">
        <w:rPr>
          <w:rFonts w:ascii="Bookman Old Style" w:hAnsi="Bookman Old Style"/>
          <w:b/>
          <w:bCs/>
          <w:u w:val="single"/>
        </w:rPr>
        <w:t>VICTOR O. PIL</w:t>
      </w:r>
      <w:r>
        <w:rPr>
          <w:rFonts w:ascii="Bookman Old Style" w:hAnsi="Bookman Old Style"/>
        </w:rPr>
        <w:t>____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</w:t>
      </w:r>
      <w:proofErr w:type="gramStart"/>
      <w:r>
        <w:rPr>
          <w:rFonts w:ascii="Bookman Old Style" w:hAnsi="Bookman Old Style"/>
        </w:rPr>
        <w:tab/>
        <w:t xml:space="preserve">  _</w:t>
      </w:r>
      <w:proofErr w:type="gramEnd"/>
      <w:r>
        <w:rPr>
          <w:rFonts w:ascii="Bookman Old Style" w:hAnsi="Bookman Old Style"/>
        </w:rPr>
        <w:t>_</w:t>
      </w:r>
      <w:r w:rsidRPr="00CB2E34">
        <w:rPr>
          <w:rFonts w:ascii="Bookman Old Style" w:hAnsi="Bookman Old Style"/>
          <w:b/>
          <w:bCs/>
          <w:u w:val="single"/>
        </w:rPr>
        <w:t>_</w:t>
      </w:r>
      <w:r w:rsidR="00CB2E34" w:rsidRPr="00CB2E34">
        <w:rPr>
          <w:rFonts w:ascii="Bookman Old Style" w:hAnsi="Bookman Old Style"/>
          <w:b/>
          <w:bCs/>
          <w:u w:val="single"/>
        </w:rPr>
        <w:t>PERLA C. GURA</w:t>
      </w:r>
    </w:p>
    <w:p w14:paraId="3B8BA441" w14:textId="16092F8C" w:rsidR="00B063A0" w:rsidRPr="00D2141A" w:rsidRDefault="00B063A0" w:rsidP="00B063A0">
      <w:pPr>
        <w:pStyle w:val="NoSpacing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         TIC/H</w:t>
      </w:r>
      <w:r w:rsidRPr="00D2141A">
        <w:rPr>
          <w:rFonts w:ascii="Bookman Old Style" w:hAnsi="Bookman Old Style"/>
          <w:sz w:val="20"/>
          <w:szCs w:val="20"/>
        </w:rPr>
        <w:t>T Representative</w:t>
      </w:r>
      <w:r>
        <w:rPr>
          <w:rFonts w:ascii="Bookman Old Style" w:hAnsi="Bookman Old Style"/>
          <w:sz w:val="20"/>
          <w:szCs w:val="20"/>
        </w:rPr>
        <w:t xml:space="preserve">                                                 </w:t>
      </w:r>
      <w:r>
        <w:rPr>
          <w:rFonts w:ascii="Bookman Old Style" w:hAnsi="Bookman Old Style"/>
          <w:sz w:val="20"/>
          <w:szCs w:val="20"/>
        </w:rPr>
        <w:tab/>
        <w:t xml:space="preserve">     Principal </w:t>
      </w:r>
      <w:r w:rsidRPr="00D2141A">
        <w:rPr>
          <w:rFonts w:ascii="Bookman Old Style" w:hAnsi="Bookman Old Style"/>
          <w:sz w:val="20"/>
          <w:szCs w:val="20"/>
        </w:rPr>
        <w:t>Representative</w:t>
      </w:r>
    </w:p>
    <w:p w14:paraId="77291B7D" w14:textId="77777777" w:rsidR="00B063A0" w:rsidRDefault="00B063A0" w:rsidP="00B063A0">
      <w:pPr>
        <w:pStyle w:val="NoSpacing"/>
        <w:ind w:firstLine="720"/>
        <w:jc w:val="both"/>
        <w:rPr>
          <w:rFonts w:ascii="Bookman Old Style" w:hAnsi="Bookman Old Style"/>
        </w:rPr>
      </w:pPr>
    </w:p>
    <w:p w14:paraId="7F108E5B" w14:textId="7594229D" w:rsidR="00B063A0" w:rsidRPr="0088212F" w:rsidRDefault="00B063A0" w:rsidP="00B063A0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</w:t>
      </w:r>
      <w:r w:rsidR="00CB2E34" w:rsidRPr="00CB2E34">
        <w:rPr>
          <w:rFonts w:ascii="Bookman Old Style" w:hAnsi="Bookman Old Style"/>
          <w:b/>
          <w:bCs/>
          <w:u w:val="single"/>
        </w:rPr>
        <w:t>JENNIFER A. AVILA, PhD</w:t>
      </w:r>
    </w:p>
    <w:p w14:paraId="39323451" w14:textId="77777777" w:rsidR="00B063A0" w:rsidRDefault="00B063A0" w:rsidP="00B063A0">
      <w:pPr>
        <w:pStyle w:val="NoSpacing"/>
        <w:jc w:val="center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District</w:t>
      </w:r>
      <w:r w:rsidRPr="00D2141A">
        <w:rPr>
          <w:rFonts w:ascii="Bookman Old Style" w:hAnsi="Bookman Old Style"/>
          <w:sz w:val="20"/>
          <w:szCs w:val="20"/>
        </w:rPr>
        <w:t xml:space="preserve"> Head</w:t>
      </w:r>
    </w:p>
    <w:p w14:paraId="560DD99F" w14:textId="77777777" w:rsidR="00B063A0" w:rsidRPr="00B063A0" w:rsidRDefault="00B063A0" w:rsidP="00B063A0">
      <w:pPr>
        <w:pStyle w:val="NoSpacing"/>
        <w:jc w:val="center"/>
        <w:rPr>
          <w:rFonts w:ascii="Bookman Old Style" w:hAnsi="Bookman Old Style"/>
          <w:sz w:val="20"/>
          <w:szCs w:val="20"/>
        </w:rPr>
      </w:pPr>
      <w:r w:rsidRPr="00B063A0">
        <w:rPr>
          <w:rFonts w:ascii="Bookman Old Style" w:hAnsi="Bookman Old Style"/>
          <w:bCs/>
          <w:sz w:val="8"/>
          <w:szCs w:val="8"/>
        </w:rPr>
        <w:t xml:space="preserve"> ctd14</w:t>
      </w:r>
    </w:p>
    <w:p w14:paraId="270DB5CE" w14:textId="77777777" w:rsidR="00B063A0" w:rsidRDefault="00B063A0" w:rsidP="00A6056B">
      <w:pPr>
        <w:pStyle w:val="NoSpacing"/>
        <w:jc w:val="center"/>
        <w:rPr>
          <w:rFonts w:ascii="Bookman Old Style" w:hAnsi="Bookman Old Style"/>
          <w:sz w:val="20"/>
          <w:szCs w:val="20"/>
        </w:rPr>
      </w:pPr>
    </w:p>
    <w:sectPr w:rsidR="00B063A0" w:rsidSect="00081ADD">
      <w:headerReference w:type="even" r:id="rId9"/>
      <w:headerReference w:type="default" r:id="rId10"/>
      <w:headerReference w:type="first" r:id="rId11"/>
      <w:footerReference w:type="first" r:id="rId12"/>
      <w:pgSz w:w="11906" w:h="16838" w:code="9"/>
      <w:pgMar w:top="680" w:right="1021" w:bottom="227" w:left="1134" w:header="22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E3FE1" w14:textId="77777777" w:rsidR="00394FF9" w:rsidRDefault="00394FF9">
      <w:pPr>
        <w:spacing w:line="240" w:lineRule="auto"/>
      </w:pPr>
      <w:r>
        <w:separator/>
      </w:r>
    </w:p>
  </w:endnote>
  <w:endnote w:type="continuationSeparator" w:id="0">
    <w:p w14:paraId="4400B050" w14:textId="77777777" w:rsidR="00394FF9" w:rsidRDefault="00394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UI">
    <w:altName w:val="Segoe UI"/>
    <w:charset w:val="00"/>
    <w:family w:val="swiss"/>
    <w:pitch w:val="variable"/>
    <w:sig w:usb0="80000003" w:usb1="00000000" w:usb2="0001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8C722" w14:textId="77777777" w:rsidR="000264EE" w:rsidRDefault="000264E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2"/>
        <w:szCs w:val="2"/>
      </w:rPr>
    </w:pPr>
  </w:p>
  <w:p w14:paraId="1C1C3BD8" w14:textId="77777777" w:rsidR="000264EE" w:rsidRDefault="00933C3A">
    <w:pPr>
      <w:spacing w:after="0" w:line="240" w:lineRule="auto"/>
      <w:rPr>
        <w:rFonts w:ascii="Arial" w:hAnsi="Arial" w:cs="Arial"/>
        <w:b/>
        <w:sz w:val="10"/>
        <w:szCs w:val="10"/>
      </w:rPr>
    </w:pPr>
    <w:r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6192" behindDoc="0" locked="0" layoutInCell="1" allowOverlap="1" wp14:anchorId="68B444B1" wp14:editId="66BC2C57">
          <wp:simplePos x="0" y="0"/>
          <wp:positionH relativeFrom="margin">
            <wp:posOffset>-69215</wp:posOffset>
          </wp:positionH>
          <wp:positionV relativeFrom="paragraph">
            <wp:posOffset>69215</wp:posOffset>
          </wp:positionV>
          <wp:extent cx="1115060" cy="614045"/>
          <wp:effectExtent l="0" t="0" r="8890" b="15240"/>
          <wp:wrapNone/>
          <wp:docPr id="63615072" name="Picture 1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615072" name="Picture 1" descr="A group of logos with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5060" cy="614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5BFDF0FA" wp14:editId="38128BD3">
              <wp:simplePos x="0" y="0"/>
              <wp:positionH relativeFrom="margin">
                <wp:posOffset>4993005</wp:posOffset>
              </wp:positionH>
              <wp:positionV relativeFrom="paragraph">
                <wp:posOffset>28575</wp:posOffset>
              </wp:positionV>
              <wp:extent cx="777240" cy="260350"/>
              <wp:effectExtent l="0" t="0" r="0" b="6350"/>
              <wp:wrapNone/>
              <wp:docPr id="178401028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FDDF5" w14:textId="77777777" w:rsidR="000264EE" w:rsidRDefault="00933C3A">
                          <w:pPr>
                            <w:pStyle w:val="Footer"/>
                            <w:jc w:val="center"/>
                            <w:rPr>
                              <w:rFonts w:asciiTheme="minorHAnsi" w:hAnsiTheme="minorHAnsi" w:cs="Khmer U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="Khmer UI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Theme="minorHAnsi" w:hAnsiTheme="minorHAnsi" w:cs="Khmer UI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rFonts w:asciiTheme="minorHAnsi" w:hAnsiTheme="minorHAnsi" w:cs="Khmer UI"/>
                              <w:b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DF0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93.15pt;margin-top:2.25pt;width:61.2pt;height:20.5pt;z-index:251655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" filled="f" stroked="f">
              <v:textbox>
                <w:txbxContent>
                  <w:p w14:paraId="34AFDDF5" w14:textId="77777777" w:rsidR="000264EE" w:rsidRDefault="00933C3A">
                    <w:pPr>
                      <w:pStyle w:val="Footer"/>
                      <w:jc w:val="center"/>
                      <w:rPr>
                        <w:rFonts w:asciiTheme="minorHAnsi" w:hAnsiTheme="minorHAnsi" w:cs="Khmer UI"/>
                        <w:sz w:val="18"/>
                        <w:szCs w:val="18"/>
                      </w:rPr>
                    </w:pPr>
                    <w:r>
                      <w:rPr>
                        <w:rFonts w:asciiTheme="minorHAnsi" w:hAnsiTheme="minorHAnsi" w:cs="Khmer UI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Theme="minorHAnsi" w:hAnsiTheme="minorHAnsi" w:cs="Khmer UI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rFonts w:asciiTheme="minorHAnsi" w:hAnsiTheme="minorHAnsi" w:cs="Khmer UI"/>
                        <w:b/>
                        <w:sz w:val="18"/>
                        <w:szCs w:val="18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Start w:id="0" w:name="_Hlk162265199"/>
    <w:bookmarkStart w:id="1" w:name="_Hlk162951443"/>
  </w:p>
  <w:p w14:paraId="023094CE" w14:textId="489C2DCA" w:rsidR="000264EE" w:rsidRDefault="00933C3A" w:rsidP="007A7F34">
    <w:pPr>
      <w:spacing w:after="0" w:line="240" w:lineRule="auto"/>
      <w:ind w:firstLine="720"/>
      <w:rPr>
        <w:rFonts w:asciiTheme="minorHAnsi" w:hAnsiTheme="minorHAnsi" w:cs="Arial"/>
        <w:sz w:val="18"/>
        <w:szCs w:val="18"/>
      </w:rPr>
    </w:pPr>
    <w:r>
      <w:rPr>
        <w:rFonts w:asciiTheme="minorHAnsi" w:hAnsiTheme="minorHAnsi" w:cs="Arial"/>
        <w:b/>
        <w:noProof/>
        <w:sz w:val="18"/>
        <w:szCs w:val="18"/>
      </w:rPr>
      <w:drawing>
        <wp:anchor distT="0" distB="0" distL="114300" distR="114300" simplePos="0" relativeHeight="251657216" behindDoc="1" locked="0" layoutInCell="1" allowOverlap="1" wp14:anchorId="3A8AF1CC" wp14:editId="7F6AF845">
          <wp:simplePos x="0" y="0"/>
          <wp:positionH relativeFrom="column">
            <wp:posOffset>1065530</wp:posOffset>
          </wp:positionH>
          <wp:positionV relativeFrom="paragraph">
            <wp:posOffset>26035</wp:posOffset>
          </wp:positionV>
          <wp:extent cx="472440" cy="472440"/>
          <wp:effectExtent l="0" t="0" r="3810" b="3810"/>
          <wp:wrapTight wrapText="bothSides">
            <wp:wrapPolygon edited="0">
              <wp:start x="0" y="0"/>
              <wp:lineTo x="0" y="20903"/>
              <wp:lineTo x="20903" y="20903"/>
              <wp:lineTo x="2090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440" cy="472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A7F34">
      <w:rPr>
        <w:rFonts w:asciiTheme="minorHAnsi" w:hAnsiTheme="minorHAnsi" w:cs="Arial"/>
        <w:b/>
        <w:sz w:val="18"/>
        <w:szCs w:val="18"/>
      </w:rPr>
      <w:t xml:space="preserve">            </w:t>
    </w:r>
    <w:r>
      <w:rPr>
        <w:rFonts w:asciiTheme="minorHAnsi" w:hAnsiTheme="minorHAnsi" w:cs="Arial"/>
        <w:b/>
        <w:sz w:val="18"/>
        <w:szCs w:val="18"/>
      </w:rPr>
      <w:t xml:space="preserve">Address: </w:t>
    </w:r>
    <w:r>
      <w:rPr>
        <w:rFonts w:asciiTheme="minorHAnsi" w:hAnsiTheme="minorHAnsi" w:cs="Arial"/>
        <w:sz w:val="18"/>
        <w:szCs w:val="18"/>
      </w:rPr>
      <w:t xml:space="preserve">Government Center, Palo, Leyte       </w:t>
    </w:r>
  </w:p>
  <w:p w14:paraId="1CC95351" w14:textId="7011439F" w:rsidR="000264EE" w:rsidRDefault="00933C3A">
    <w:pPr>
      <w:pStyle w:val="Footer"/>
      <w:rPr>
        <w:rFonts w:asciiTheme="minorHAnsi" w:hAnsiTheme="minorHAnsi" w:cs="Arial"/>
        <w:sz w:val="18"/>
        <w:szCs w:val="18"/>
      </w:rPr>
    </w:pPr>
    <w:r>
      <w:rPr>
        <w:rFonts w:asciiTheme="minorHAnsi" w:hAnsiTheme="minorHAnsi" w:cs="Arial"/>
        <w:b/>
        <w:sz w:val="18"/>
        <w:szCs w:val="18"/>
      </w:rPr>
      <w:t xml:space="preserve">                                                                Telephone No.:</w:t>
    </w:r>
    <w:r>
      <w:rPr>
        <w:rFonts w:asciiTheme="minorHAnsi" w:hAnsiTheme="minorHAnsi" w:cs="Arial"/>
        <w:sz w:val="18"/>
        <w:szCs w:val="18"/>
      </w:rPr>
      <w:t xml:space="preserve"> (053) 888-3527</w:t>
    </w:r>
    <w:r w:rsidR="00B063A0">
      <w:rPr>
        <w:rFonts w:asciiTheme="minorHAnsi" w:hAnsiTheme="minorHAnsi" w:cs="Arial"/>
        <w:sz w:val="8"/>
        <w:szCs w:val="8"/>
      </w:rPr>
      <w:t>ctd</w:t>
    </w:r>
    <w:r>
      <w:rPr>
        <w:rFonts w:asciiTheme="minorHAnsi" w:hAnsiTheme="minorHAnsi" w:cs="Arial"/>
        <w:sz w:val="18"/>
        <w:szCs w:val="18"/>
      </w:rPr>
      <w:t xml:space="preserve">                                                                    </w:t>
    </w:r>
  </w:p>
  <w:p w14:paraId="728E11E8" w14:textId="7EF7D278" w:rsidR="000264EE" w:rsidRDefault="00D47382">
    <w:pPr>
      <w:pStyle w:val="Footer"/>
      <w:rPr>
        <w:rFonts w:asciiTheme="minorHAnsi" w:hAnsiTheme="minorHAnsi" w:cs="Arial"/>
        <w:sz w:val="18"/>
        <w:szCs w:val="18"/>
      </w:rPr>
    </w:pPr>
    <w:r>
      <w:rPr>
        <w:rFonts w:asciiTheme="minorHAnsi" w:hAnsiTheme="minorHAnsi" w:cs="Arial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4523265" wp14:editId="494C492B">
              <wp:simplePos x="0" y="0"/>
              <wp:positionH relativeFrom="column">
                <wp:posOffset>-76200</wp:posOffset>
              </wp:positionH>
              <wp:positionV relativeFrom="paragraph">
                <wp:posOffset>66675</wp:posOffset>
              </wp:positionV>
              <wp:extent cx="596900" cy="264795"/>
              <wp:effectExtent l="0" t="0" r="12700" b="2095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26479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C4310F" id="Rectangle 4" o:spid="_x0000_s1026" style="position:absolute;margin-left:-6pt;margin-top:5.25pt;width:47pt;height:2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" fillcolor="white [3201]" strokecolor="white [3212]" strokeweight="1pt"/>
          </w:pict>
        </mc:Fallback>
      </mc:AlternateContent>
    </w:r>
    <w:r w:rsidR="00933C3A">
      <w:rPr>
        <w:rFonts w:asciiTheme="minorHAnsi" w:hAnsiTheme="minorHAnsi" w:cs="Arial"/>
        <w:b/>
        <w:sz w:val="18"/>
        <w:szCs w:val="18"/>
      </w:rPr>
      <w:t xml:space="preserve">                                                                Email Address:</w:t>
    </w:r>
    <w:r w:rsidR="00933C3A">
      <w:rPr>
        <w:rFonts w:asciiTheme="minorHAnsi" w:hAnsiTheme="minorHAnsi" w:cs="Arial"/>
        <w:sz w:val="18"/>
        <w:szCs w:val="18"/>
      </w:rPr>
      <w:t xml:space="preserve"> leyte.ro8@deped.gov.ph</w:t>
    </w:r>
  </w:p>
  <w:p w14:paraId="4F51ED10" w14:textId="77777777" w:rsidR="000264EE" w:rsidRDefault="00933C3A">
    <w:pPr>
      <w:pStyle w:val="Footer"/>
      <w:rPr>
        <w:rFonts w:asciiTheme="minorHAnsi" w:hAnsiTheme="minorHAnsi" w:cs="Arial"/>
        <w:sz w:val="18"/>
        <w:szCs w:val="18"/>
      </w:rPr>
    </w:pPr>
    <w:r>
      <w:rPr>
        <w:rFonts w:asciiTheme="minorHAnsi" w:hAnsiTheme="minorHAnsi" w:cs="Arial"/>
        <w:b/>
        <w:sz w:val="18"/>
        <w:szCs w:val="18"/>
      </w:rPr>
      <w:t xml:space="preserve">                                                                Website: </w:t>
    </w:r>
    <w:r>
      <w:rPr>
        <w:rFonts w:asciiTheme="minorHAnsi" w:hAnsiTheme="minorHAnsi" w:cs="Arial"/>
        <w:sz w:val="18"/>
        <w:szCs w:val="18"/>
      </w:rPr>
      <w:t>https://depedleytedivision.com</w:t>
    </w:r>
  </w:p>
  <w:bookmarkEnd w:id="0"/>
  <w:bookmarkEnd w:id="1"/>
  <w:p w14:paraId="15005B5A" w14:textId="77777777" w:rsidR="000264EE" w:rsidRDefault="000264EE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EAB1D" w14:textId="77777777" w:rsidR="00394FF9" w:rsidRDefault="00394FF9">
      <w:pPr>
        <w:spacing w:after="0"/>
      </w:pPr>
      <w:r>
        <w:separator/>
      </w:r>
    </w:p>
  </w:footnote>
  <w:footnote w:type="continuationSeparator" w:id="0">
    <w:p w14:paraId="415A6ECB" w14:textId="77777777" w:rsidR="00394FF9" w:rsidRDefault="00394FF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5466A" w14:textId="77777777" w:rsidR="000264EE" w:rsidRDefault="00394FF9">
    <w:pPr>
      <w:pStyle w:val="Header"/>
    </w:pPr>
    <w:r>
      <w:rPr>
        <w:lang w:val="en-PH" w:eastAsia="en-PH"/>
      </w:rPr>
      <w:pict w14:anchorId="60D1B6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64501" o:spid="_x0000_s2050" type="#_x0000_t75" style="position:absolute;margin-left:0;margin-top:0;width:451.25pt;height:326.25pt;z-index:-251656192;mso-position-horizontal:center;mso-position-horizontal-relative:margin;mso-position-vertical:center;mso-position-vertical-relative:margin;mso-width-relative:page;mso-height-relative:page" o:allowincell="f">
          <v:imagedata r:id="rId1" o:title="LEAD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FD291" w14:textId="24B36C8D" w:rsidR="000264EE" w:rsidRDefault="00933C3A" w:rsidP="00F35EDD">
    <w:pPr>
      <w:spacing w:after="0" w:line="240" w:lineRule="auto"/>
      <w:jc w:val="center"/>
      <w:rPr>
        <w:rFonts w:ascii="Trajan Pro" w:hAnsi="Trajan Pro" w:cs="Khmer UI"/>
        <w:b/>
        <w:sz w:val="20"/>
      </w:rPr>
    </w:pPr>
    <w:r>
      <w:rPr>
        <w:rFonts w:ascii="Old English Text MT" w:hAnsi="Old English Text MT" w:cs="Khmer UI"/>
        <w:color w:val="000000"/>
        <w:sz w:val="20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A0DA8" w14:textId="69B8BC78" w:rsidR="00563AC5" w:rsidRDefault="00563AC5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4"/>
      </w:rPr>
    </w:pPr>
    <w:r>
      <w:rPr>
        <w:rFonts w:ascii="Old English Text MT" w:hAnsi="Old English Text MT" w:cs="Arial"/>
        <w:noProof/>
        <w:sz w:val="36"/>
      </w:rPr>
      <w:drawing>
        <wp:anchor distT="0" distB="0" distL="114300" distR="114300" simplePos="0" relativeHeight="251659264" behindDoc="1" locked="0" layoutInCell="1" allowOverlap="1" wp14:anchorId="554EB08E" wp14:editId="4D745BCC">
          <wp:simplePos x="0" y="0"/>
          <wp:positionH relativeFrom="column">
            <wp:posOffset>2715260</wp:posOffset>
          </wp:positionH>
          <wp:positionV relativeFrom="paragraph">
            <wp:posOffset>32385</wp:posOffset>
          </wp:positionV>
          <wp:extent cx="695960" cy="694690"/>
          <wp:effectExtent l="0" t="0" r="889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960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84969B8" w14:textId="35286508" w:rsidR="00563AC5" w:rsidRDefault="00563AC5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4"/>
      </w:rPr>
    </w:pPr>
  </w:p>
  <w:p w14:paraId="0DA93BCA" w14:textId="77777777" w:rsidR="00563AC5" w:rsidRDefault="00563AC5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4"/>
      </w:rPr>
    </w:pPr>
  </w:p>
  <w:p w14:paraId="32B75367" w14:textId="77777777" w:rsidR="00B063A0" w:rsidRDefault="00B063A0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4"/>
      </w:rPr>
    </w:pPr>
  </w:p>
  <w:p w14:paraId="7AC06E63" w14:textId="340B5B38" w:rsidR="000264EE" w:rsidRDefault="00933C3A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0"/>
      </w:rPr>
    </w:pPr>
    <w:r>
      <w:rPr>
        <w:rFonts w:ascii="Old English Text MT" w:hAnsi="Old English Text MT" w:cs="Khmer UI"/>
        <w:b/>
        <w:color w:val="000000"/>
        <w:sz w:val="24"/>
      </w:rPr>
      <w:t>Republic of the Philippines</w:t>
    </w:r>
  </w:p>
  <w:p w14:paraId="4357C13A" w14:textId="77777777" w:rsidR="000264EE" w:rsidRPr="00563AC5" w:rsidRDefault="00933C3A">
    <w:pPr>
      <w:spacing w:after="0" w:line="240" w:lineRule="auto"/>
      <w:jc w:val="center"/>
      <w:rPr>
        <w:rFonts w:ascii="Old English Text MT" w:hAnsi="Old English Text MT" w:cs="Arial"/>
        <w:b/>
        <w:sz w:val="34"/>
        <w:szCs w:val="20"/>
      </w:rPr>
    </w:pPr>
    <w:r w:rsidRPr="00563AC5">
      <w:rPr>
        <w:rFonts w:ascii="Old English Text MT" w:hAnsi="Old English Text MT" w:cs="Arial"/>
        <w:b/>
        <w:sz w:val="34"/>
        <w:szCs w:val="20"/>
      </w:rPr>
      <w:t>Department of Education</w:t>
    </w:r>
  </w:p>
  <w:p w14:paraId="68FFD7B4" w14:textId="77777777" w:rsidR="00563AC5" w:rsidRPr="004A1F7B" w:rsidRDefault="00563AC5" w:rsidP="00563AC5">
    <w:pPr>
      <w:pStyle w:val="NoSpacing"/>
      <w:jc w:val="center"/>
      <w:rPr>
        <w:rFonts w:ascii="Bookman Old Style" w:hAnsi="Bookman Old Style"/>
      </w:rPr>
    </w:pPr>
    <w:r w:rsidRPr="004A1F7B">
      <w:rPr>
        <w:rFonts w:ascii="Bookman Old Style" w:hAnsi="Bookman Old Style"/>
      </w:rPr>
      <w:t>REGION VIII</w:t>
    </w:r>
  </w:p>
  <w:p w14:paraId="4E6F1578" w14:textId="594E635D" w:rsidR="000264EE" w:rsidRPr="00563AC5" w:rsidRDefault="00563AC5" w:rsidP="00563AC5">
    <w:pPr>
      <w:pStyle w:val="NoSpacing"/>
      <w:pBdr>
        <w:bottom w:val="single" w:sz="12" w:space="1" w:color="auto"/>
      </w:pBdr>
      <w:jc w:val="center"/>
      <w:rPr>
        <w:rFonts w:ascii="Copperplate Gothic Bold" w:hAnsi="Copperplate Gothic Bold"/>
      </w:rPr>
    </w:pPr>
    <w:r w:rsidRPr="001D1031">
      <w:rPr>
        <w:rFonts w:ascii="Copperplate Gothic Bold" w:hAnsi="Copperplate Gothic Bold"/>
      </w:rPr>
      <w:t>SCHOOLS DIVISION OF LEYTE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A0F14"/>
    <w:multiLevelType w:val="hybridMultilevel"/>
    <w:tmpl w:val="50DC9B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949B3"/>
    <w:multiLevelType w:val="hybridMultilevel"/>
    <w:tmpl w:val="304A0A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C7F93"/>
    <w:multiLevelType w:val="hybridMultilevel"/>
    <w:tmpl w:val="C784C26A"/>
    <w:lvl w:ilvl="0" w:tplc="2E0CD388">
      <w:start w:val="5"/>
      <w:numFmt w:val="bullet"/>
      <w:lvlText w:val="-"/>
      <w:lvlJc w:val="left"/>
      <w:pPr>
        <w:ind w:left="640" w:hanging="360"/>
      </w:pPr>
      <w:rPr>
        <w:rFonts w:ascii="Bookman Old Style" w:eastAsiaTheme="minorHAnsi" w:hAnsi="Bookman Old Style" w:cstheme="minorBidi" w:hint="default"/>
      </w:rPr>
    </w:lvl>
    <w:lvl w:ilvl="1" w:tplc="34090003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3" w15:restartNumberingAfterBreak="0">
    <w:nsid w:val="5C545B58"/>
    <w:multiLevelType w:val="hybridMultilevel"/>
    <w:tmpl w:val="F3965C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F6545"/>
    <w:multiLevelType w:val="hybridMultilevel"/>
    <w:tmpl w:val="B58ADF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422DD"/>
    <w:multiLevelType w:val="hybridMultilevel"/>
    <w:tmpl w:val="8552FE52"/>
    <w:lvl w:ilvl="0" w:tplc="34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9D8"/>
    <w:rsid w:val="000026F6"/>
    <w:rsid w:val="00004C5A"/>
    <w:rsid w:val="0001635F"/>
    <w:rsid w:val="0002515E"/>
    <w:rsid w:val="000264EE"/>
    <w:rsid w:val="00027B1F"/>
    <w:rsid w:val="00032176"/>
    <w:rsid w:val="00034A9B"/>
    <w:rsid w:val="0004094D"/>
    <w:rsid w:val="000430CB"/>
    <w:rsid w:val="00045229"/>
    <w:rsid w:val="00051055"/>
    <w:rsid w:val="000570D5"/>
    <w:rsid w:val="000610F0"/>
    <w:rsid w:val="00064C1E"/>
    <w:rsid w:val="0006509F"/>
    <w:rsid w:val="000651DB"/>
    <w:rsid w:val="000657FC"/>
    <w:rsid w:val="00070603"/>
    <w:rsid w:val="000720B3"/>
    <w:rsid w:val="000740F6"/>
    <w:rsid w:val="00074522"/>
    <w:rsid w:val="00076FAF"/>
    <w:rsid w:val="00081ADD"/>
    <w:rsid w:val="000845E7"/>
    <w:rsid w:val="00090FCA"/>
    <w:rsid w:val="000926E8"/>
    <w:rsid w:val="000A199C"/>
    <w:rsid w:val="000A7C1D"/>
    <w:rsid w:val="000B0A99"/>
    <w:rsid w:val="000B5D16"/>
    <w:rsid w:val="000B6180"/>
    <w:rsid w:val="000C7CA0"/>
    <w:rsid w:val="000D040B"/>
    <w:rsid w:val="000D755E"/>
    <w:rsid w:val="000E103D"/>
    <w:rsid w:val="000E2E22"/>
    <w:rsid w:val="000F4B83"/>
    <w:rsid w:val="0010418B"/>
    <w:rsid w:val="0010576B"/>
    <w:rsid w:val="0011215F"/>
    <w:rsid w:val="00120353"/>
    <w:rsid w:val="0013023E"/>
    <w:rsid w:val="00130F8F"/>
    <w:rsid w:val="00132614"/>
    <w:rsid w:val="00134550"/>
    <w:rsid w:val="00135F12"/>
    <w:rsid w:val="00140578"/>
    <w:rsid w:val="00150464"/>
    <w:rsid w:val="00154284"/>
    <w:rsid w:val="001618C9"/>
    <w:rsid w:val="00162E6F"/>
    <w:rsid w:val="001640D6"/>
    <w:rsid w:val="0017288D"/>
    <w:rsid w:val="001743B0"/>
    <w:rsid w:val="00175294"/>
    <w:rsid w:val="00175E88"/>
    <w:rsid w:val="00190761"/>
    <w:rsid w:val="001952F7"/>
    <w:rsid w:val="00197593"/>
    <w:rsid w:val="001A0BD4"/>
    <w:rsid w:val="001A162C"/>
    <w:rsid w:val="001A20BA"/>
    <w:rsid w:val="001A5FD1"/>
    <w:rsid w:val="001A6EB1"/>
    <w:rsid w:val="001A6EB9"/>
    <w:rsid w:val="001C2AA2"/>
    <w:rsid w:val="001C2F73"/>
    <w:rsid w:val="001C42B2"/>
    <w:rsid w:val="001D523B"/>
    <w:rsid w:val="001D5B33"/>
    <w:rsid w:val="001D7E8B"/>
    <w:rsid w:val="001E1228"/>
    <w:rsid w:val="001E414C"/>
    <w:rsid w:val="001E657E"/>
    <w:rsid w:val="001F365C"/>
    <w:rsid w:val="001F681C"/>
    <w:rsid w:val="001F7EC1"/>
    <w:rsid w:val="0020126F"/>
    <w:rsid w:val="00202194"/>
    <w:rsid w:val="002034BC"/>
    <w:rsid w:val="00206EEA"/>
    <w:rsid w:val="00210DA4"/>
    <w:rsid w:val="00213710"/>
    <w:rsid w:val="00231D32"/>
    <w:rsid w:val="00235420"/>
    <w:rsid w:val="00244F86"/>
    <w:rsid w:val="002468C3"/>
    <w:rsid w:val="00247903"/>
    <w:rsid w:val="00257BD1"/>
    <w:rsid w:val="0026102C"/>
    <w:rsid w:val="002616E7"/>
    <w:rsid w:val="00261A7B"/>
    <w:rsid w:val="002627C3"/>
    <w:rsid w:val="00262EB0"/>
    <w:rsid w:val="00263F14"/>
    <w:rsid w:val="002752D5"/>
    <w:rsid w:val="002817D5"/>
    <w:rsid w:val="00283144"/>
    <w:rsid w:val="00287726"/>
    <w:rsid w:val="00296F0B"/>
    <w:rsid w:val="002974F8"/>
    <w:rsid w:val="002A3099"/>
    <w:rsid w:val="002A5657"/>
    <w:rsid w:val="002B340A"/>
    <w:rsid w:val="002C2F7A"/>
    <w:rsid w:val="002C5332"/>
    <w:rsid w:val="002D2092"/>
    <w:rsid w:val="002D5F30"/>
    <w:rsid w:val="002D6B74"/>
    <w:rsid w:val="002E3B41"/>
    <w:rsid w:val="002E50C7"/>
    <w:rsid w:val="002E5C64"/>
    <w:rsid w:val="002E6BA5"/>
    <w:rsid w:val="002E6EE9"/>
    <w:rsid w:val="002F2AE9"/>
    <w:rsid w:val="002F3268"/>
    <w:rsid w:val="002F3350"/>
    <w:rsid w:val="002F3754"/>
    <w:rsid w:val="002F3F16"/>
    <w:rsid w:val="002F408F"/>
    <w:rsid w:val="002F5935"/>
    <w:rsid w:val="002F764A"/>
    <w:rsid w:val="00301BEB"/>
    <w:rsid w:val="003020DC"/>
    <w:rsid w:val="003045BC"/>
    <w:rsid w:val="00305E5B"/>
    <w:rsid w:val="0031264C"/>
    <w:rsid w:val="00312E45"/>
    <w:rsid w:val="003147F4"/>
    <w:rsid w:val="003224BB"/>
    <w:rsid w:val="00323D3E"/>
    <w:rsid w:val="003240FE"/>
    <w:rsid w:val="00324904"/>
    <w:rsid w:val="00325E0A"/>
    <w:rsid w:val="00326058"/>
    <w:rsid w:val="00326270"/>
    <w:rsid w:val="003278D0"/>
    <w:rsid w:val="00331613"/>
    <w:rsid w:val="00333B6F"/>
    <w:rsid w:val="00335536"/>
    <w:rsid w:val="003371BC"/>
    <w:rsid w:val="003409D8"/>
    <w:rsid w:val="003441B7"/>
    <w:rsid w:val="00347485"/>
    <w:rsid w:val="00351F6A"/>
    <w:rsid w:val="003629CE"/>
    <w:rsid w:val="00364F88"/>
    <w:rsid w:val="00365E5E"/>
    <w:rsid w:val="00367203"/>
    <w:rsid w:val="00370001"/>
    <w:rsid w:val="0037148F"/>
    <w:rsid w:val="003757F0"/>
    <w:rsid w:val="00384206"/>
    <w:rsid w:val="0039022F"/>
    <w:rsid w:val="003934F5"/>
    <w:rsid w:val="0039483D"/>
    <w:rsid w:val="00394FF9"/>
    <w:rsid w:val="003A45BD"/>
    <w:rsid w:val="003A701F"/>
    <w:rsid w:val="003A766B"/>
    <w:rsid w:val="003B33B8"/>
    <w:rsid w:val="003B35BE"/>
    <w:rsid w:val="003B4B5B"/>
    <w:rsid w:val="003B7EAF"/>
    <w:rsid w:val="003C1FF2"/>
    <w:rsid w:val="003C687E"/>
    <w:rsid w:val="003D071E"/>
    <w:rsid w:val="003D42C8"/>
    <w:rsid w:val="003E12E9"/>
    <w:rsid w:val="003E16CD"/>
    <w:rsid w:val="003E1C89"/>
    <w:rsid w:val="003E45E9"/>
    <w:rsid w:val="00405870"/>
    <w:rsid w:val="00405E43"/>
    <w:rsid w:val="00407805"/>
    <w:rsid w:val="0041091F"/>
    <w:rsid w:val="004122B9"/>
    <w:rsid w:val="00414026"/>
    <w:rsid w:val="00414403"/>
    <w:rsid w:val="00414573"/>
    <w:rsid w:val="00417025"/>
    <w:rsid w:val="004178F7"/>
    <w:rsid w:val="0042116F"/>
    <w:rsid w:val="004219C1"/>
    <w:rsid w:val="0042772D"/>
    <w:rsid w:val="004304F4"/>
    <w:rsid w:val="00430B68"/>
    <w:rsid w:val="00430E1E"/>
    <w:rsid w:val="004341F1"/>
    <w:rsid w:val="004401AA"/>
    <w:rsid w:val="004434E3"/>
    <w:rsid w:val="00444CAB"/>
    <w:rsid w:val="00450613"/>
    <w:rsid w:val="00451586"/>
    <w:rsid w:val="0045358A"/>
    <w:rsid w:val="004546FA"/>
    <w:rsid w:val="00456325"/>
    <w:rsid w:val="00456DBA"/>
    <w:rsid w:val="00463665"/>
    <w:rsid w:val="00463DEA"/>
    <w:rsid w:val="00464D71"/>
    <w:rsid w:val="00467E8C"/>
    <w:rsid w:val="004716E4"/>
    <w:rsid w:val="00473658"/>
    <w:rsid w:val="00475C1E"/>
    <w:rsid w:val="0048356C"/>
    <w:rsid w:val="00483B54"/>
    <w:rsid w:val="00484867"/>
    <w:rsid w:val="00485FC1"/>
    <w:rsid w:val="00491177"/>
    <w:rsid w:val="00493F7E"/>
    <w:rsid w:val="004A1F7B"/>
    <w:rsid w:val="004A6168"/>
    <w:rsid w:val="004B5532"/>
    <w:rsid w:val="004B5CC1"/>
    <w:rsid w:val="004B76EC"/>
    <w:rsid w:val="004C15D1"/>
    <w:rsid w:val="004C385A"/>
    <w:rsid w:val="004C3A03"/>
    <w:rsid w:val="004C4B8A"/>
    <w:rsid w:val="004D2C21"/>
    <w:rsid w:val="004E0784"/>
    <w:rsid w:val="004E14DF"/>
    <w:rsid w:val="004F3DCB"/>
    <w:rsid w:val="004F581D"/>
    <w:rsid w:val="00502F53"/>
    <w:rsid w:val="0050408D"/>
    <w:rsid w:val="00506ECE"/>
    <w:rsid w:val="00512D76"/>
    <w:rsid w:val="00513666"/>
    <w:rsid w:val="00514D26"/>
    <w:rsid w:val="005167A4"/>
    <w:rsid w:val="00516FBB"/>
    <w:rsid w:val="00523D65"/>
    <w:rsid w:val="00525A75"/>
    <w:rsid w:val="00525ADB"/>
    <w:rsid w:val="00527C98"/>
    <w:rsid w:val="00533332"/>
    <w:rsid w:val="00540F98"/>
    <w:rsid w:val="0054324A"/>
    <w:rsid w:val="0054508E"/>
    <w:rsid w:val="005452F2"/>
    <w:rsid w:val="00551B59"/>
    <w:rsid w:val="00552F92"/>
    <w:rsid w:val="0055565C"/>
    <w:rsid w:val="00557EE4"/>
    <w:rsid w:val="00563AC5"/>
    <w:rsid w:val="00571E9E"/>
    <w:rsid w:val="00573C2F"/>
    <w:rsid w:val="005749DA"/>
    <w:rsid w:val="00577185"/>
    <w:rsid w:val="0058036B"/>
    <w:rsid w:val="00580610"/>
    <w:rsid w:val="00583ACC"/>
    <w:rsid w:val="00584A4B"/>
    <w:rsid w:val="00584B8A"/>
    <w:rsid w:val="00584E50"/>
    <w:rsid w:val="00584FEE"/>
    <w:rsid w:val="0058544B"/>
    <w:rsid w:val="005867EC"/>
    <w:rsid w:val="0058695E"/>
    <w:rsid w:val="005947F0"/>
    <w:rsid w:val="0059614A"/>
    <w:rsid w:val="005A34C4"/>
    <w:rsid w:val="005A5114"/>
    <w:rsid w:val="005B3A65"/>
    <w:rsid w:val="005B5ABF"/>
    <w:rsid w:val="005B7F09"/>
    <w:rsid w:val="005C0C1D"/>
    <w:rsid w:val="005C12E3"/>
    <w:rsid w:val="005C31D7"/>
    <w:rsid w:val="005C3875"/>
    <w:rsid w:val="005C4FBD"/>
    <w:rsid w:val="005D041E"/>
    <w:rsid w:val="005E4A3D"/>
    <w:rsid w:val="005E53BA"/>
    <w:rsid w:val="005E7640"/>
    <w:rsid w:val="005F607D"/>
    <w:rsid w:val="00600AF6"/>
    <w:rsid w:val="0060184E"/>
    <w:rsid w:val="00603ADE"/>
    <w:rsid w:val="00603BD8"/>
    <w:rsid w:val="0060503F"/>
    <w:rsid w:val="00610D43"/>
    <w:rsid w:val="00614992"/>
    <w:rsid w:val="0061760C"/>
    <w:rsid w:val="00622D4D"/>
    <w:rsid w:val="006312DF"/>
    <w:rsid w:val="00633CB0"/>
    <w:rsid w:val="00635AB3"/>
    <w:rsid w:val="006427DB"/>
    <w:rsid w:val="00647010"/>
    <w:rsid w:val="0065251F"/>
    <w:rsid w:val="00652C76"/>
    <w:rsid w:val="00653783"/>
    <w:rsid w:val="00657197"/>
    <w:rsid w:val="0065780B"/>
    <w:rsid w:val="00661E6D"/>
    <w:rsid w:val="00665B1C"/>
    <w:rsid w:val="00666C5D"/>
    <w:rsid w:val="00670E9F"/>
    <w:rsid w:val="00673F2F"/>
    <w:rsid w:val="00677828"/>
    <w:rsid w:val="00682C75"/>
    <w:rsid w:val="006838DC"/>
    <w:rsid w:val="00684F13"/>
    <w:rsid w:val="00685144"/>
    <w:rsid w:val="00685185"/>
    <w:rsid w:val="006851AB"/>
    <w:rsid w:val="006928A7"/>
    <w:rsid w:val="00694EE2"/>
    <w:rsid w:val="00697334"/>
    <w:rsid w:val="006A7431"/>
    <w:rsid w:val="006B344A"/>
    <w:rsid w:val="006B57B6"/>
    <w:rsid w:val="006B665A"/>
    <w:rsid w:val="006C0A18"/>
    <w:rsid w:val="006C2205"/>
    <w:rsid w:val="006C22A6"/>
    <w:rsid w:val="006D2A88"/>
    <w:rsid w:val="006D61C0"/>
    <w:rsid w:val="006E0BDB"/>
    <w:rsid w:val="006E2AB3"/>
    <w:rsid w:val="006F35C1"/>
    <w:rsid w:val="00704AE1"/>
    <w:rsid w:val="00707145"/>
    <w:rsid w:val="007076CF"/>
    <w:rsid w:val="00715B08"/>
    <w:rsid w:val="0071624D"/>
    <w:rsid w:val="0072310C"/>
    <w:rsid w:val="007234D8"/>
    <w:rsid w:val="0072564B"/>
    <w:rsid w:val="0072620B"/>
    <w:rsid w:val="00727328"/>
    <w:rsid w:val="00730F2B"/>
    <w:rsid w:val="0073265C"/>
    <w:rsid w:val="00734D48"/>
    <w:rsid w:val="0073514C"/>
    <w:rsid w:val="00735D90"/>
    <w:rsid w:val="00741351"/>
    <w:rsid w:val="007534B8"/>
    <w:rsid w:val="00755B7D"/>
    <w:rsid w:val="007617BE"/>
    <w:rsid w:val="0076194D"/>
    <w:rsid w:val="00763114"/>
    <w:rsid w:val="007720D0"/>
    <w:rsid w:val="00774E4C"/>
    <w:rsid w:val="00776728"/>
    <w:rsid w:val="00777A6B"/>
    <w:rsid w:val="00781547"/>
    <w:rsid w:val="00782133"/>
    <w:rsid w:val="00786FCF"/>
    <w:rsid w:val="00794046"/>
    <w:rsid w:val="0079445F"/>
    <w:rsid w:val="007968E5"/>
    <w:rsid w:val="007A0BA6"/>
    <w:rsid w:val="007A44ED"/>
    <w:rsid w:val="007A7F34"/>
    <w:rsid w:val="007B0728"/>
    <w:rsid w:val="007C07BC"/>
    <w:rsid w:val="007C23DE"/>
    <w:rsid w:val="007C2C76"/>
    <w:rsid w:val="007C43A6"/>
    <w:rsid w:val="007C46A9"/>
    <w:rsid w:val="007C570C"/>
    <w:rsid w:val="007C761E"/>
    <w:rsid w:val="007C773E"/>
    <w:rsid w:val="007D1ACB"/>
    <w:rsid w:val="007D27D4"/>
    <w:rsid w:val="007D4D3D"/>
    <w:rsid w:val="007D6071"/>
    <w:rsid w:val="007E0CFA"/>
    <w:rsid w:val="007E4E20"/>
    <w:rsid w:val="007E531D"/>
    <w:rsid w:val="007E73D3"/>
    <w:rsid w:val="007F11D8"/>
    <w:rsid w:val="007F1836"/>
    <w:rsid w:val="007F1D4D"/>
    <w:rsid w:val="007F30D0"/>
    <w:rsid w:val="007F6E8E"/>
    <w:rsid w:val="007F707C"/>
    <w:rsid w:val="00801A7C"/>
    <w:rsid w:val="00812442"/>
    <w:rsid w:val="008174CE"/>
    <w:rsid w:val="00817994"/>
    <w:rsid w:val="00821685"/>
    <w:rsid w:val="00821A7B"/>
    <w:rsid w:val="008246CB"/>
    <w:rsid w:val="008274B1"/>
    <w:rsid w:val="00827B03"/>
    <w:rsid w:val="0083042A"/>
    <w:rsid w:val="0083216A"/>
    <w:rsid w:val="00834062"/>
    <w:rsid w:val="0084219A"/>
    <w:rsid w:val="00842A27"/>
    <w:rsid w:val="00846978"/>
    <w:rsid w:val="00856A7D"/>
    <w:rsid w:val="008625CC"/>
    <w:rsid w:val="008644D6"/>
    <w:rsid w:val="008662C9"/>
    <w:rsid w:val="008716A7"/>
    <w:rsid w:val="00877CE5"/>
    <w:rsid w:val="00880C23"/>
    <w:rsid w:val="00887A67"/>
    <w:rsid w:val="008958E7"/>
    <w:rsid w:val="00896656"/>
    <w:rsid w:val="0089752C"/>
    <w:rsid w:val="00897598"/>
    <w:rsid w:val="00897D0D"/>
    <w:rsid w:val="008B6A22"/>
    <w:rsid w:val="008C62C5"/>
    <w:rsid w:val="008C7DCB"/>
    <w:rsid w:val="008D05E8"/>
    <w:rsid w:val="008D5873"/>
    <w:rsid w:val="008D7068"/>
    <w:rsid w:val="008E0A27"/>
    <w:rsid w:val="008E54CC"/>
    <w:rsid w:val="008E61B1"/>
    <w:rsid w:val="008E66C9"/>
    <w:rsid w:val="008F02C9"/>
    <w:rsid w:val="00900F94"/>
    <w:rsid w:val="00902307"/>
    <w:rsid w:val="00910944"/>
    <w:rsid w:val="00916546"/>
    <w:rsid w:val="00917A20"/>
    <w:rsid w:val="009222C1"/>
    <w:rsid w:val="0093019A"/>
    <w:rsid w:val="00933C3A"/>
    <w:rsid w:val="00944E89"/>
    <w:rsid w:val="00950134"/>
    <w:rsid w:val="009502A8"/>
    <w:rsid w:val="00952549"/>
    <w:rsid w:val="00953100"/>
    <w:rsid w:val="00953D66"/>
    <w:rsid w:val="00956135"/>
    <w:rsid w:val="009574D8"/>
    <w:rsid w:val="00957EE8"/>
    <w:rsid w:val="00960F0C"/>
    <w:rsid w:val="00961B32"/>
    <w:rsid w:val="00964233"/>
    <w:rsid w:val="00964B5C"/>
    <w:rsid w:val="00966177"/>
    <w:rsid w:val="00967B12"/>
    <w:rsid w:val="0097187A"/>
    <w:rsid w:val="00975B37"/>
    <w:rsid w:val="0097719A"/>
    <w:rsid w:val="009778BB"/>
    <w:rsid w:val="00980066"/>
    <w:rsid w:val="0098156A"/>
    <w:rsid w:val="00982FA3"/>
    <w:rsid w:val="00990A9D"/>
    <w:rsid w:val="00997677"/>
    <w:rsid w:val="009A44DB"/>
    <w:rsid w:val="009A6659"/>
    <w:rsid w:val="009A7E95"/>
    <w:rsid w:val="009B1926"/>
    <w:rsid w:val="009B1EBE"/>
    <w:rsid w:val="009B413A"/>
    <w:rsid w:val="009B4933"/>
    <w:rsid w:val="009B6811"/>
    <w:rsid w:val="009C02C2"/>
    <w:rsid w:val="009C0A08"/>
    <w:rsid w:val="009C538D"/>
    <w:rsid w:val="009D0829"/>
    <w:rsid w:val="009D14EB"/>
    <w:rsid w:val="009D4027"/>
    <w:rsid w:val="009D7319"/>
    <w:rsid w:val="009D7DEA"/>
    <w:rsid w:val="009E06D3"/>
    <w:rsid w:val="009E1526"/>
    <w:rsid w:val="009E3610"/>
    <w:rsid w:val="009E4C2E"/>
    <w:rsid w:val="009F5A24"/>
    <w:rsid w:val="00A00B58"/>
    <w:rsid w:val="00A04657"/>
    <w:rsid w:val="00A04DA3"/>
    <w:rsid w:val="00A05572"/>
    <w:rsid w:val="00A055DA"/>
    <w:rsid w:val="00A06607"/>
    <w:rsid w:val="00A16803"/>
    <w:rsid w:val="00A2011E"/>
    <w:rsid w:val="00A20EDB"/>
    <w:rsid w:val="00A218D1"/>
    <w:rsid w:val="00A221F6"/>
    <w:rsid w:val="00A30015"/>
    <w:rsid w:val="00A31E31"/>
    <w:rsid w:val="00A32538"/>
    <w:rsid w:val="00A32D8D"/>
    <w:rsid w:val="00A40B5A"/>
    <w:rsid w:val="00A4197F"/>
    <w:rsid w:val="00A41B0E"/>
    <w:rsid w:val="00A43412"/>
    <w:rsid w:val="00A43826"/>
    <w:rsid w:val="00A46816"/>
    <w:rsid w:val="00A47D53"/>
    <w:rsid w:val="00A506B6"/>
    <w:rsid w:val="00A546C6"/>
    <w:rsid w:val="00A55335"/>
    <w:rsid w:val="00A57508"/>
    <w:rsid w:val="00A57841"/>
    <w:rsid w:val="00A578FF"/>
    <w:rsid w:val="00A6056B"/>
    <w:rsid w:val="00A6155B"/>
    <w:rsid w:val="00A64962"/>
    <w:rsid w:val="00A7521D"/>
    <w:rsid w:val="00A755A4"/>
    <w:rsid w:val="00A759C4"/>
    <w:rsid w:val="00A811BC"/>
    <w:rsid w:val="00A83298"/>
    <w:rsid w:val="00A845B9"/>
    <w:rsid w:val="00A8571A"/>
    <w:rsid w:val="00A85AAC"/>
    <w:rsid w:val="00A91F6F"/>
    <w:rsid w:val="00A934BC"/>
    <w:rsid w:val="00AA16FC"/>
    <w:rsid w:val="00AA68BB"/>
    <w:rsid w:val="00AA7B78"/>
    <w:rsid w:val="00AB4A71"/>
    <w:rsid w:val="00AC0587"/>
    <w:rsid w:val="00AC16EE"/>
    <w:rsid w:val="00AC1DF7"/>
    <w:rsid w:val="00AC233B"/>
    <w:rsid w:val="00AC5581"/>
    <w:rsid w:val="00AD0BCD"/>
    <w:rsid w:val="00AD0DCE"/>
    <w:rsid w:val="00AD1579"/>
    <w:rsid w:val="00AD33DD"/>
    <w:rsid w:val="00AD47C4"/>
    <w:rsid w:val="00AD74BC"/>
    <w:rsid w:val="00AE15BE"/>
    <w:rsid w:val="00AE53E5"/>
    <w:rsid w:val="00AE53F9"/>
    <w:rsid w:val="00AF0C61"/>
    <w:rsid w:val="00AF2154"/>
    <w:rsid w:val="00AF255F"/>
    <w:rsid w:val="00B013ED"/>
    <w:rsid w:val="00B02601"/>
    <w:rsid w:val="00B05B1C"/>
    <w:rsid w:val="00B063A0"/>
    <w:rsid w:val="00B07179"/>
    <w:rsid w:val="00B120C3"/>
    <w:rsid w:val="00B23094"/>
    <w:rsid w:val="00B23C33"/>
    <w:rsid w:val="00B302B5"/>
    <w:rsid w:val="00B30387"/>
    <w:rsid w:val="00B31201"/>
    <w:rsid w:val="00B31FED"/>
    <w:rsid w:val="00B32432"/>
    <w:rsid w:val="00B3515D"/>
    <w:rsid w:val="00B35E0A"/>
    <w:rsid w:val="00B36200"/>
    <w:rsid w:val="00B41CB9"/>
    <w:rsid w:val="00B42D75"/>
    <w:rsid w:val="00B46F67"/>
    <w:rsid w:val="00B50495"/>
    <w:rsid w:val="00B5279A"/>
    <w:rsid w:val="00B52870"/>
    <w:rsid w:val="00B5357A"/>
    <w:rsid w:val="00B5449A"/>
    <w:rsid w:val="00B6478E"/>
    <w:rsid w:val="00B73CFE"/>
    <w:rsid w:val="00B826AF"/>
    <w:rsid w:val="00B82844"/>
    <w:rsid w:val="00B85C85"/>
    <w:rsid w:val="00B87D8F"/>
    <w:rsid w:val="00BA1AE6"/>
    <w:rsid w:val="00BA2524"/>
    <w:rsid w:val="00BB3BE7"/>
    <w:rsid w:val="00BB4B5C"/>
    <w:rsid w:val="00BB63FA"/>
    <w:rsid w:val="00BC33A5"/>
    <w:rsid w:val="00BC3874"/>
    <w:rsid w:val="00BD084F"/>
    <w:rsid w:val="00BD1834"/>
    <w:rsid w:val="00BD5268"/>
    <w:rsid w:val="00BD57C1"/>
    <w:rsid w:val="00BE35DB"/>
    <w:rsid w:val="00BE3843"/>
    <w:rsid w:val="00BE4FCB"/>
    <w:rsid w:val="00BE54CD"/>
    <w:rsid w:val="00BE766A"/>
    <w:rsid w:val="00C05E31"/>
    <w:rsid w:val="00C06B6E"/>
    <w:rsid w:val="00C06D49"/>
    <w:rsid w:val="00C074FF"/>
    <w:rsid w:val="00C101C2"/>
    <w:rsid w:val="00C11200"/>
    <w:rsid w:val="00C163DC"/>
    <w:rsid w:val="00C215A3"/>
    <w:rsid w:val="00C3459D"/>
    <w:rsid w:val="00C3777F"/>
    <w:rsid w:val="00C41843"/>
    <w:rsid w:val="00C4204A"/>
    <w:rsid w:val="00C42CF0"/>
    <w:rsid w:val="00C465AC"/>
    <w:rsid w:val="00C5141E"/>
    <w:rsid w:val="00C5333D"/>
    <w:rsid w:val="00C63E54"/>
    <w:rsid w:val="00C64252"/>
    <w:rsid w:val="00C66CE4"/>
    <w:rsid w:val="00C66E5B"/>
    <w:rsid w:val="00C678C2"/>
    <w:rsid w:val="00C72828"/>
    <w:rsid w:val="00C73930"/>
    <w:rsid w:val="00C76973"/>
    <w:rsid w:val="00C84B4B"/>
    <w:rsid w:val="00C857BB"/>
    <w:rsid w:val="00C869BE"/>
    <w:rsid w:val="00CA279C"/>
    <w:rsid w:val="00CA3B05"/>
    <w:rsid w:val="00CA4CD8"/>
    <w:rsid w:val="00CA5160"/>
    <w:rsid w:val="00CB2E34"/>
    <w:rsid w:val="00CB35FA"/>
    <w:rsid w:val="00CB69C0"/>
    <w:rsid w:val="00CC0293"/>
    <w:rsid w:val="00CC3BE2"/>
    <w:rsid w:val="00CC5D51"/>
    <w:rsid w:val="00CC6738"/>
    <w:rsid w:val="00CC78B2"/>
    <w:rsid w:val="00CD0414"/>
    <w:rsid w:val="00CD2BBF"/>
    <w:rsid w:val="00CD5841"/>
    <w:rsid w:val="00CE0238"/>
    <w:rsid w:val="00CE0681"/>
    <w:rsid w:val="00CE442D"/>
    <w:rsid w:val="00CE7553"/>
    <w:rsid w:val="00CF2220"/>
    <w:rsid w:val="00CF3668"/>
    <w:rsid w:val="00D039AA"/>
    <w:rsid w:val="00D057AE"/>
    <w:rsid w:val="00D05B52"/>
    <w:rsid w:val="00D1120D"/>
    <w:rsid w:val="00D113D7"/>
    <w:rsid w:val="00D121F4"/>
    <w:rsid w:val="00D13400"/>
    <w:rsid w:val="00D13FFF"/>
    <w:rsid w:val="00D14C49"/>
    <w:rsid w:val="00D16E37"/>
    <w:rsid w:val="00D17C17"/>
    <w:rsid w:val="00D2216B"/>
    <w:rsid w:val="00D26E53"/>
    <w:rsid w:val="00D301CF"/>
    <w:rsid w:val="00D37B6D"/>
    <w:rsid w:val="00D37BD5"/>
    <w:rsid w:val="00D402EE"/>
    <w:rsid w:val="00D415BA"/>
    <w:rsid w:val="00D42904"/>
    <w:rsid w:val="00D4368B"/>
    <w:rsid w:val="00D45473"/>
    <w:rsid w:val="00D4561E"/>
    <w:rsid w:val="00D4688D"/>
    <w:rsid w:val="00D47382"/>
    <w:rsid w:val="00D57A4B"/>
    <w:rsid w:val="00D6228B"/>
    <w:rsid w:val="00D7056F"/>
    <w:rsid w:val="00D75F21"/>
    <w:rsid w:val="00D80ED6"/>
    <w:rsid w:val="00D832FA"/>
    <w:rsid w:val="00D86B23"/>
    <w:rsid w:val="00D9205E"/>
    <w:rsid w:val="00D960C7"/>
    <w:rsid w:val="00D96DAB"/>
    <w:rsid w:val="00DA4D59"/>
    <w:rsid w:val="00DA4D83"/>
    <w:rsid w:val="00DB14C0"/>
    <w:rsid w:val="00DB1877"/>
    <w:rsid w:val="00DC0126"/>
    <w:rsid w:val="00DC20EB"/>
    <w:rsid w:val="00DC5280"/>
    <w:rsid w:val="00DC58FA"/>
    <w:rsid w:val="00DD18C6"/>
    <w:rsid w:val="00DD2095"/>
    <w:rsid w:val="00DD2257"/>
    <w:rsid w:val="00DE1337"/>
    <w:rsid w:val="00DE164B"/>
    <w:rsid w:val="00DE249D"/>
    <w:rsid w:val="00DF1432"/>
    <w:rsid w:val="00DF5370"/>
    <w:rsid w:val="00E02C96"/>
    <w:rsid w:val="00E0472E"/>
    <w:rsid w:val="00E0534B"/>
    <w:rsid w:val="00E11C3E"/>
    <w:rsid w:val="00E124C6"/>
    <w:rsid w:val="00E127B2"/>
    <w:rsid w:val="00E13374"/>
    <w:rsid w:val="00E149BD"/>
    <w:rsid w:val="00E16DDD"/>
    <w:rsid w:val="00E227CF"/>
    <w:rsid w:val="00E33569"/>
    <w:rsid w:val="00E44E30"/>
    <w:rsid w:val="00E45E0A"/>
    <w:rsid w:val="00E468F3"/>
    <w:rsid w:val="00E46B02"/>
    <w:rsid w:val="00E478FE"/>
    <w:rsid w:val="00E52AEE"/>
    <w:rsid w:val="00E532C1"/>
    <w:rsid w:val="00E548DB"/>
    <w:rsid w:val="00E5528D"/>
    <w:rsid w:val="00E562A8"/>
    <w:rsid w:val="00E6229A"/>
    <w:rsid w:val="00E67F1A"/>
    <w:rsid w:val="00E762F0"/>
    <w:rsid w:val="00E82E15"/>
    <w:rsid w:val="00E86D7B"/>
    <w:rsid w:val="00E87CCA"/>
    <w:rsid w:val="00E87DBF"/>
    <w:rsid w:val="00E92AE6"/>
    <w:rsid w:val="00E92EFF"/>
    <w:rsid w:val="00E93EF9"/>
    <w:rsid w:val="00E94E1B"/>
    <w:rsid w:val="00E9655F"/>
    <w:rsid w:val="00E96A31"/>
    <w:rsid w:val="00E97E83"/>
    <w:rsid w:val="00EA0872"/>
    <w:rsid w:val="00EA0D7A"/>
    <w:rsid w:val="00EA4A32"/>
    <w:rsid w:val="00EA61CF"/>
    <w:rsid w:val="00EA6D43"/>
    <w:rsid w:val="00EA7997"/>
    <w:rsid w:val="00EB24FB"/>
    <w:rsid w:val="00EB29B0"/>
    <w:rsid w:val="00EC233A"/>
    <w:rsid w:val="00ED0B59"/>
    <w:rsid w:val="00ED1AB9"/>
    <w:rsid w:val="00ED242D"/>
    <w:rsid w:val="00ED3EAE"/>
    <w:rsid w:val="00EE0F7B"/>
    <w:rsid w:val="00EE3198"/>
    <w:rsid w:val="00EE64A6"/>
    <w:rsid w:val="00F00F43"/>
    <w:rsid w:val="00F0509E"/>
    <w:rsid w:val="00F12C66"/>
    <w:rsid w:val="00F13046"/>
    <w:rsid w:val="00F13BAB"/>
    <w:rsid w:val="00F15157"/>
    <w:rsid w:val="00F228A2"/>
    <w:rsid w:val="00F24464"/>
    <w:rsid w:val="00F2608A"/>
    <w:rsid w:val="00F31946"/>
    <w:rsid w:val="00F35B35"/>
    <w:rsid w:val="00F35EDD"/>
    <w:rsid w:val="00F442C3"/>
    <w:rsid w:val="00F444DD"/>
    <w:rsid w:val="00F452D6"/>
    <w:rsid w:val="00F5312B"/>
    <w:rsid w:val="00F53A68"/>
    <w:rsid w:val="00F61853"/>
    <w:rsid w:val="00F70CF4"/>
    <w:rsid w:val="00F72550"/>
    <w:rsid w:val="00F72577"/>
    <w:rsid w:val="00F72862"/>
    <w:rsid w:val="00F7287B"/>
    <w:rsid w:val="00F73F9C"/>
    <w:rsid w:val="00F80B54"/>
    <w:rsid w:val="00F84EC4"/>
    <w:rsid w:val="00F910D2"/>
    <w:rsid w:val="00F92379"/>
    <w:rsid w:val="00F931E2"/>
    <w:rsid w:val="00F97B93"/>
    <w:rsid w:val="00FA001A"/>
    <w:rsid w:val="00FA1920"/>
    <w:rsid w:val="00FA238B"/>
    <w:rsid w:val="00FB27C9"/>
    <w:rsid w:val="00FB3066"/>
    <w:rsid w:val="00FB7DF1"/>
    <w:rsid w:val="00FC5C06"/>
    <w:rsid w:val="00FD1C60"/>
    <w:rsid w:val="00FD260E"/>
    <w:rsid w:val="00FD790E"/>
    <w:rsid w:val="00FE100D"/>
    <w:rsid w:val="00FE3BB3"/>
    <w:rsid w:val="00FE6967"/>
    <w:rsid w:val="00FF36D7"/>
    <w:rsid w:val="00FF38F1"/>
    <w:rsid w:val="00FF442B"/>
    <w:rsid w:val="3CE30171"/>
    <w:rsid w:val="76F1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6A8D465"/>
  <w15:docId w15:val="{BA56F90A-48B7-4B22-BD10-A9E14D9D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  <w:rPr>
      <w:lang w:val="en-PH"/>
    </w:rPr>
  </w:style>
  <w:style w:type="character" w:customStyle="1" w:styleId="ListParagraphChar">
    <w:name w:val="List Paragraph Char"/>
    <w:link w:val="ListParagraph"/>
    <w:uiPriority w:val="34"/>
    <w:qFormat/>
    <w:rPr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qFormat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8E6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ERSONNEL%20SECTION%20FILES\NEW%20TEMPLATES\Authority%20to%20Trav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60D913-6168-43DE-B8CA-6354B446D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Authority to Travel</Template>
  <TotalTime>1562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HRMU</dc:creator>
  <cp:lastModifiedBy>Admin</cp:lastModifiedBy>
  <cp:revision>81</cp:revision>
  <cp:lastPrinted>2025-04-02T10:57:00Z</cp:lastPrinted>
  <dcterms:created xsi:type="dcterms:W3CDTF">2024-07-24T02:04:00Z</dcterms:created>
  <dcterms:modified xsi:type="dcterms:W3CDTF">2025-04-02T10:58:00Z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8586E836815945F0B1EFAD62BAEFA6DC_12</vt:lpwstr>
  </property>
</Properties>
</file>